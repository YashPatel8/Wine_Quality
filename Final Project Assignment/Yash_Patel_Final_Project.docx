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BB678" w14:textId="21ACE205" w:rsidR="003028C3" w:rsidRDefault="00332738">
      <w:pPr>
        <w:pStyle w:val="Title"/>
      </w:pPr>
      <w:sdt>
        <w:sdtPr>
          <w:alias w:val="Title"/>
          <w:tag w:val=""/>
          <w:id w:val="726351117"/>
          <w:placeholder>
            <w:docPart w:val="1355A3E90F35F54C9B368E04126B9F5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B148D">
            <w:t>ALY6030 Final Project Assignment</w:t>
          </w:r>
        </w:sdtContent>
      </w:sdt>
    </w:p>
    <w:p w14:paraId="38F41873" w14:textId="77777777" w:rsidR="003028C3" w:rsidRDefault="0031637D">
      <w:pPr>
        <w:pStyle w:val="Title2"/>
      </w:pPr>
      <w:r>
        <w:t>Yash Patel</w:t>
      </w:r>
    </w:p>
    <w:p w14:paraId="3EDF78EF" w14:textId="46788CFC" w:rsidR="003028C3" w:rsidRDefault="0031637D" w:rsidP="00DB148D">
      <w:pPr>
        <w:pStyle w:val="Title2"/>
      </w:pPr>
      <w:r>
        <w:t>Northeastern University</w:t>
      </w:r>
    </w:p>
    <w:p w14:paraId="19C588C0" w14:textId="77777777" w:rsidR="00DB148D" w:rsidRDefault="00DB148D" w:rsidP="00DB148D">
      <w:pPr>
        <w:pStyle w:val="Title2"/>
      </w:pP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E2F4D9B" w14:textId="77777777" w:rsidR="003028C3" w:rsidRDefault="00B6492B">
          <w:pPr>
            <w:pStyle w:val="TOCHeading"/>
          </w:pPr>
          <w:r>
            <w:t>Table of Contents</w:t>
          </w:r>
        </w:p>
        <w:p w14:paraId="522DE362" w14:textId="44A38404" w:rsidR="00A253DB" w:rsidRDefault="00B6492B">
          <w:pPr>
            <w:pStyle w:val="TOC1"/>
            <w:tabs>
              <w:tab w:val="right" w:leader="dot" w:pos="9350"/>
            </w:tabs>
            <w:rPr>
              <w:noProof/>
              <w:kern w:val="0"/>
              <w:lang w:eastAsia="en-US"/>
            </w:rPr>
          </w:pPr>
          <w:r>
            <w:fldChar w:fldCharType="begin"/>
          </w:r>
          <w:r>
            <w:instrText xml:space="preserve"> TOC \o "1-3" \h \z \u </w:instrText>
          </w:r>
          <w:r>
            <w:fldChar w:fldCharType="separate"/>
          </w:r>
          <w:hyperlink w:anchor="_Toc22983999" w:history="1">
            <w:r w:rsidR="00A253DB" w:rsidRPr="004F175A">
              <w:rPr>
                <w:rStyle w:val="Hyperlink"/>
                <w:noProof/>
              </w:rPr>
              <w:t>ALY6030 Final Project Assignment</w:t>
            </w:r>
            <w:r w:rsidR="00A253DB">
              <w:rPr>
                <w:noProof/>
                <w:webHidden/>
              </w:rPr>
              <w:tab/>
            </w:r>
            <w:r w:rsidR="00A253DB">
              <w:rPr>
                <w:noProof/>
                <w:webHidden/>
              </w:rPr>
              <w:fldChar w:fldCharType="begin"/>
            </w:r>
            <w:r w:rsidR="00A253DB">
              <w:rPr>
                <w:noProof/>
                <w:webHidden/>
              </w:rPr>
              <w:instrText xml:space="preserve"> PAGEREF _Toc22983999 \h </w:instrText>
            </w:r>
            <w:r w:rsidR="00A253DB">
              <w:rPr>
                <w:noProof/>
                <w:webHidden/>
              </w:rPr>
            </w:r>
            <w:r w:rsidR="00A253DB">
              <w:rPr>
                <w:noProof/>
                <w:webHidden/>
              </w:rPr>
              <w:fldChar w:fldCharType="separate"/>
            </w:r>
            <w:r w:rsidR="00A253DB">
              <w:rPr>
                <w:noProof/>
                <w:webHidden/>
              </w:rPr>
              <w:t>3</w:t>
            </w:r>
            <w:r w:rsidR="00A253DB">
              <w:rPr>
                <w:noProof/>
                <w:webHidden/>
              </w:rPr>
              <w:fldChar w:fldCharType="end"/>
            </w:r>
          </w:hyperlink>
        </w:p>
        <w:p w14:paraId="4579138C" w14:textId="0DB562BF" w:rsidR="00A253DB" w:rsidRDefault="00A253DB">
          <w:pPr>
            <w:pStyle w:val="TOC1"/>
            <w:tabs>
              <w:tab w:val="right" w:leader="dot" w:pos="9350"/>
            </w:tabs>
            <w:rPr>
              <w:noProof/>
              <w:kern w:val="0"/>
              <w:lang w:eastAsia="en-US"/>
            </w:rPr>
          </w:pPr>
          <w:hyperlink w:anchor="_Toc22984000" w:history="1">
            <w:r w:rsidRPr="004F175A">
              <w:rPr>
                <w:rStyle w:val="Hyperlink"/>
                <w:noProof/>
              </w:rPr>
              <w:t>Part 1</w:t>
            </w:r>
            <w:r>
              <w:rPr>
                <w:noProof/>
                <w:webHidden/>
              </w:rPr>
              <w:tab/>
            </w:r>
            <w:r>
              <w:rPr>
                <w:noProof/>
                <w:webHidden/>
              </w:rPr>
              <w:fldChar w:fldCharType="begin"/>
            </w:r>
            <w:r>
              <w:rPr>
                <w:noProof/>
                <w:webHidden/>
              </w:rPr>
              <w:instrText xml:space="preserve"> PAGEREF _Toc22984000 \h </w:instrText>
            </w:r>
            <w:r>
              <w:rPr>
                <w:noProof/>
                <w:webHidden/>
              </w:rPr>
            </w:r>
            <w:r>
              <w:rPr>
                <w:noProof/>
                <w:webHidden/>
              </w:rPr>
              <w:fldChar w:fldCharType="separate"/>
            </w:r>
            <w:r>
              <w:rPr>
                <w:noProof/>
                <w:webHidden/>
              </w:rPr>
              <w:t>3</w:t>
            </w:r>
            <w:r>
              <w:rPr>
                <w:noProof/>
                <w:webHidden/>
              </w:rPr>
              <w:fldChar w:fldCharType="end"/>
            </w:r>
          </w:hyperlink>
        </w:p>
        <w:p w14:paraId="50EFBFBE" w14:textId="36974783" w:rsidR="00A253DB" w:rsidRDefault="00A253DB">
          <w:pPr>
            <w:pStyle w:val="TOC2"/>
            <w:tabs>
              <w:tab w:val="right" w:leader="dot" w:pos="9350"/>
            </w:tabs>
            <w:rPr>
              <w:noProof/>
              <w:kern w:val="0"/>
              <w:lang w:eastAsia="en-US"/>
            </w:rPr>
          </w:pPr>
          <w:hyperlink w:anchor="_Toc22984001" w:history="1">
            <w:r w:rsidRPr="004F175A">
              <w:rPr>
                <w:rStyle w:val="Hyperlink"/>
                <w:noProof/>
              </w:rPr>
              <w:t>1.1</w:t>
            </w:r>
            <w:r>
              <w:rPr>
                <w:noProof/>
                <w:webHidden/>
              </w:rPr>
              <w:tab/>
            </w:r>
            <w:r>
              <w:rPr>
                <w:noProof/>
                <w:webHidden/>
              </w:rPr>
              <w:fldChar w:fldCharType="begin"/>
            </w:r>
            <w:r>
              <w:rPr>
                <w:noProof/>
                <w:webHidden/>
              </w:rPr>
              <w:instrText xml:space="preserve"> PAGEREF _Toc22984001 \h </w:instrText>
            </w:r>
            <w:r>
              <w:rPr>
                <w:noProof/>
                <w:webHidden/>
              </w:rPr>
            </w:r>
            <w:r>
              <w:rPr>
                <w:noProof/>
                <w:webHidden/>
              </w:rPr>
              <w:fldChar w:fldCharType="separate"/>
            </w:r>
            <w:r>
              <w:rPr>
                <w:noProof/>
                <w:webHidden/>
              </w:rPr>
              <w:t>3</w:t>
            </w:r>
            <w:r>
              <w:rPr>
                <w:noProof/>
                <w:webHidden/>
              </w:rPr>
              <w:fldChar w:fldCharType="end"/>
            </w:r>
          </w:hyperlink>
        </w:p>
        <w:p w14:paraId="189BCCB8" w14:textId="006DF456" w:rsidR="00A253DB" w:rsidRDefault="00A253DB">
          <w:pPr>
            <w:pStyle w:val="TOC2"/>
            <w:tabs>
              <w:tab w:val="right" w:leader="dot" w:pos="9350"/>
            </w:tabs>
            <w:rPr>
              <w:noProof/>
              <w:kern w:val="0"/>
              <w:lang w:eastAsia="en-US"/>
            </w:rPr>
          </w:pPr>
          <w:hyperlink w:anchor="_Toc22984002" w:history="1">
            <w:r w:rsidRPr="004F175A">
              <w:rPr>
                <w:rStyle w:val="Hyperlink"/>
                <w:noProof/>
              </w:rPr>
              <w:t>1.2</w:t>
            </w:r>
            <w:r>
              <w:rPr>
                <w:noProof/>
                <w:webHidden/>
              </w:rPr>
              <w:tab/>
            </w:r>
            <w:r>
              <w:rPr>
                <w:noProof/>
                <w:webHidden/>
              </w:rPr>
              <w:fldChar w:fldCharType="begin"/>
            </w:r>
            <w:r>
              <w:rPr>
                <w:noProof/>
                <w:webHidden/>
              </w:rPr>
              <w:instrText xml:space="preserve"> PAGEREF _Toc22984002 \h </w:instrText>
            </w:r>
            <w:r>
              <w:rPr>
                <w:noProof/>
                <w:webHidden/>
              </w:rPr>
            </w:r>
            <w:r>
              <w:rPr>
                <w:noProof/>
                <w:webHidden/>
              </w:rPr>
              <w:fldChar w:fldCharType="separate"/>
            </w:r>
            <w:r>
              <w:rPr>
                <w:noProof/>
                <w:webHidden/>
              </w:rPr>
              <w:t>3</w:t>
            </w:r>
            <w:r>
              <w:rPr>
                <w:noProof/>
                <w:webHidden/>
              </w:rPr>
              <w:fldChar w:fldCharType="end"/>
            </w:r>
          </w:hyperlink>
        </w:p>
        <w:p w14:paraId="2C096984" w14:textId="263FFFF3" w:rsidR="00A253DB" w:rsidRDefault="00A253DB">
          <w:pPr>
            <w:pStyle w:val="TOC1"/>
            <w:tabs>
              <w:tab w:val="right" w:leader="dot" w:pos="9350"/>
            </w:tabs>
            <w:rPr>
              <w:noProof/>
              <w:kern w:val="0"/>
              <w:lang w:eastAsia="en-US"/>
            </w:rPr>
          </w:pPr>
          <w:hyperlink w:anchor="_Toc22984003" w:history="1">
            <w:r w:rsidRPr="004F175A">
              <w:rPr>
                <w:rStyle w:val="Hyperlink"/>
                <w:noProof/>
              </w:rPr>
              <w:t>Part 2</w:t>
            </w:r>
            <w:r>
              <w:rPr>
                <w:noProof/>
                <w:webHidden/>
              </w:rPr>
              <w:tab/>
            </w:r>
            <w:r>
              <w:rPr>
                <w:noProof/>
                <w:webHidden/>
              </w:rPr>
              <w:fldChar w:fldCharType="begin"/>
            </w:r>
            <w:r>
              <w:rPr>
                <w:noProof/>
                <w:webHidden/>
              </w:rPr>
              <w:instrText xml:space="preserve"> PAGEREF _Toc22984003 \h </w:instrText>
            </w:r>
            <w:r>
              <w:rPr>
                <w:noProof/>
                <w:webHidden/>
              </w:rPr>
            </w:r>
            <w:r>
              <w:rPr>
                <w:noProof/>
                <w:webHidden/>
              </w:rPr>
              <w:fldChar w:fldCharType="separate"/>
            </w:r>
            <w:r>
              <w:rPr>
                <w:noProof/>
                <w:webHidden/>
              </w:rPr>
              <w:t>4</w:t>
            </w:r>
            <w:r>
              <w:rPr>
                <w:noProof/>
                <w:webHidden/>
              </w:rPr>
              <w:fldChar w:fldCharType="end"/>
            </w:r>
          </w:hyperlink>
        </w:p>
        <w:p w14:paraId="0021A90D" w14:textId="7A42BD4A" w:rsidR="00A253DB" w:rsidRDefault="00A253DB">
          <w:pPr>
            <w:pStyle w:val="TOC2"/>
            <w:tabs>
              <w:tab w:val="right" w:leader="dot" w:pos="9350"/>
            </w:tabs>
            <w:rPr>
              <w:noProof/>
              <w:kern w:val="0"/>
              <w:lang w:eastAsia="en-US"/>
            </w:rPr>
          </w:pPr>
          <w:hyperlink w:anchor="_Toc22984004" w:history="1">
            <w:r w:rsidRPr="004F175A">
              <w:rPr>
                <w:rStyle w:val="Hyperlink"/>
                <w:noProof/>
              </w:rPr>
              <w:t>2.1</w:t>
            </w:r>
            <w:r>
              <w:rPr>
                <w:noProof/>
                <w:webHidden/>
              </w:rPr>
              <w:tab/>
            </w:r>
            <w:r>
              <w:rPr>
                <w:noProof/>
                <w:webHidden/>
              </w:rPr>
              <w:fldChar w:fldCharType="begin"/>
            </w:r>
            <w:r>
              <w:rPr>
                <w:noProof/>
                <w:webHidden/>
              </w:rPr>
              <w:instrText xml:space="preserve"> PAGEREF _Toc22984004 \h </w:instrText>
            </w:r>
            <w:r>
              <w:rPr>
                <w:noProof/>
                <w:webHidden/>
              </w:rPr>
            </w:r>
            <w:r>
              <w:rPr>
                <w:noProof/>
                <w:webHidden/>
              </w:rPr>
              <w:fldChar w:fldCharType="separate"/>
            </w:r>
            <w:r>
              <w:rPr>
                <w:noProof/>
                <w:webHidden/>
              </w:rPr>
              <w:t>4</w:t>
            </w:r>
            <w:r>
              <w:rPr>
                <w:noProof/>
                <w:webHidden/>
              </w:rPr>
              <w:fldChar w:fldCharType="end"/>
            </w:r>
          </w:hyperlink>
        </w:p>
        <w:p w14:paraId="265EFEC3" w14:textId="56686AF9" w:rsidR="00A253DB" w:rsidRDefault="00A253DB">
          <w:pPr>
            <w:pStyle w:val="TOC2"/>
            <w:tabs>
              <w:tab w:val="right" w:leader="dot" w:pos="9350"/>
            </w:tabs>
            <w:rPr>
              <w:noProof/>
              <w:kern w:val="0"/>
              <w:lang w:eastAsia="en-US"/>
            </w:rPr>
          </w:pPr>
          <w:hyperlink w:anchor="_Toc22984005" w:history="1">
            <w:r w:rsidRPr="004F175A">
              <w:rPr>
                <w:rStyle w:val="Hyperlink"/>
                <w:noProof/>
              </w:rPr>
              <w:t>2.2</w:t>
            </w:r>
            <w:r>
              <w:rPr>
                <w:noProof/>
                <w:webHidden/>
              </w:rPr>
              <w:tab/>
            </w:r>
            <w:r>
              <w:rPr>
                <w:noProof/>
                <w:webHidden/>
              </w:rPr>
              <w:fldChar w:fldCharType="begin"/>
            </w:r>
            <w:r>
              <w:rPr>
                <w:noProof/>
                <w:webHidden/>
              </w:rPr>
              <w:instrText xml:space="preserve"> PAGEREF _Toc22984005 \h </w:instrText>
            </w:r>
            <w:r>
              <w:rPr>
                <w:noProof/>
                <w:webHidden/>
              </w:rPr>
            </w:r>
            <w:r>
              <w:rPr>
                <w:noProof/>
                <w:webHidden/>
              </w:rPr>
              <w:fldChar w:fldCharType="separate"/>
            </w:r>
            <w:r>
              <w:rPr>
                <w:noProof/>
                <w:webHidden/>
              </w:rPr>
              <w:t>4</w:t>
            </w:r>
            <w:r>
              <w:rPr>
                <w:noProof/>
                <w:webHidden/>
              </w:rPr>
              <w:fldChar w:fldCharType="end"/>
            </w:r>
          </w:hyperlink>
        </w:p>
        <w:p w14:paraId="25604AAC" w14:textId="426DA6E2" w:rsidR="00A253DB" w:rsidRDefault="00A253DB">
          <w:pPr>
            <w:pStyle w:val="TOC2"/>
            <w:tabs>
              <w:tab w:val="right" w:leader="dot" w:pos="9350"/>
            </w:tabs>
            <w:rPr>
              <w:noProof/>
              <w:kern w:val="0"/>
              <w:lang w:eastAsia="en-US"/>
            </w:rPr>
          </w:pPr>
          <w:hyperlink w:anchor="_Toc22984006" w:history="1">
            <w:r w:rsidRPr="004F175A">
              <w:rPr>
                <w:rStyle w:val="Hyperlink"/>
                <w:noProof/>
              </w:rPr>
              <w:t>2.3</w:t>
            </w:r>
            <w:r>
              <w:rPr>
                <w:noProof/>
                <w:webHidden/>
              </w:rPr>
              <w:tab/>
            </w:r>
            <w:r>
              <w:rPr>
                <w:noProof/>
                <w:webHidden/>
              </w:rPr>
              <w:fldChar w:fldCharType="begin"/>
            </w:r>
            <w:r>
              <w:rPr>
                <w:noProof/>
                <w:webHidden/>
              </w:rPr>
              <w:instrText xml:space="preserve"> PAGEREF _Toc22984006 \h </w:instrText>
            </w:r>
            <w:r>
              <w:rPr>
                <w:noProof/>
                <w:webHidden/>
              </w:rPr>
            </w:r>
            <w:r>
              <w:rPr>
                <w:noProof/>
                <w:webHidden/>
              </w:rPr>
              <w:fldChar w:fldCharType="separate"/>
            </w:r>
            <w:r>
              <w:rPr>
                <w:noProof/>
                <w:webHidden/>
              </w:rPr>
              <w:t>4</w:t>
            </w:r>
            <w:r>
              <w:rPr>
                <w:noProof/>
                <w:webHidden/>
              </w:rPr>
              <w:fldChar w:fldCharType="end"/>
            </w:r>
          </w:hyperlink>
        </w:p>
        <w:p w14:paraId="7A1D6373" w14:textId="3B6D7135" w:rsidR="00A253DB" w:rsidRDefault="00A253DB">
          <w:pPr>
            <w:pStyle w:val="TOC1"/>
            <w:tabs>
              <w:tab w:val="right" w:leader="dot" w:pos="9350"/>
            </w:tabs>
            <w:rPr>
              <w:noProof/>
              <w:kern w:val="0"/>
              <w:lang w:eastAsia="en-US"/>
            </w:rPr>
          </w:pPr>
          <w:hyperlink w:anchor="_Toc22984007" w:history="1">
            <w:r w:rsidRPr="004F175A">
              <w:rPr>
                <w:rStyle w:val="Hyperlink"/>
                <w:noProof/>
              </w:rPr>
              <w:t>Part 3</w:t>
            </w:r>
            <w:r>
              <w:rPr>
                <w:noProof/>
                <w:webHidden/>
              </w:rPr>
              <w:tab/>
            </w:r>
            <w:r>
              <w:rPr>
                <w:noProof/>
                <w:webHidden/>
              </w:rPr>
              <w:fldChar w:fldCharType="begin"/>
            </w:r>
            <w:r>
              <w:rPr>
                <w:noProof/>
                <w:webHidden/>
              </w:rPr>
              <w:instrText xml:space="preserve"> PAGEREF _Toc22984007 \h </w:instrText>
            </w:r>
            <w:r>
              <w:rPr>
                <w:noProof/>
                <w:webHidden/>
              </w:rPr>
            </w:r>
            <w:r>
              <w:rPr>
                <w:noProof/>
                <w:webHidden/>
              </w:rPr>
              <w:fldChar w:fldCharType="separate"/>
            </w:r>
            <w:r>
              <w:rPr>
                <w:noProof/>
                <w:webHidden/>
              </w:rPr>
              <w:t>6</w:t>
            </w:r>
            <w:r>
              <w:rPr>
                <w:noProof/>
                <w:webHidden/>
              </w:rPr>
              <w:fldChar w:fldCharType="end"/>
            </w:r>
          </w:hyperlink>
        </w:p>
        <w:p w14:paraId="547D311B" w14:textId="5B700974" w:rsidR="00A253DB" w:rsidRDefault="00A253DB">
          <w:pPr>
            <w:pStyle w:val="TOC1"/>
            <w:tabs>
              <w:tab w:val="right" w:leader="dot" w:pos="9350"/>
            </w:tabs>
            <w:rPr>
              <w:noProof/>
              <w:kern w:val="0"/>
              <w:lang w:eastAsia="en-US"/>
            </w:rPr>
          </w:pPr>
          <w:hyperlink w:anchor="_Toc22984008" w:history="1">
            <w:r w:rsidRPr="004F175A">
              <w:rPr>
                <w:rStyle w:val="Hyperlink"/>
                <w:noProof/>
              </w:rPr>
              <w:t>Part 4</w:t>
            </w:r>
            <w:r>
              <w:rPr>
                <w:noProof/>
                <w:webHidden/>
              </w:rPr>
              <w:tab/>
            </w:r>
            <w:r>
              <w:rPr>
                <w:noProof/>
                <w:webHidden/>
              </w:rPr>
              <w:fldChar w:fldCharType="begin"/>
            </w:r>
            <w:r>
              <w:rPr>
                <w:noProof/>
                <w:webHidden/>
              </w:rPr>
              <w:instrText xml:space="preserve"> PAGEREF _Toc22984008 \h </w:instrText>
            </w:r>
            <w:r>
              <w:rPr>
                <w:noProof/>
                <w:webHidden/>
              </w:rPr>
            </w:r>
            <w:r>
              <w:rPr>
                <w:noProof/>
                <w:webHidden/>
              </w:rPr>
              <w:fldChar w:fldCharType="separate"/>
            </w:r>
            <w:r>
              <w:rPr>
                <w:noProof/>
                <w:webHidden/>
              </w:rPr>
              <w:t>7</w:t>
            </w:r>
            <w:r>
              <w:rPr>
                <w:noProof/>
                <w:webHidden/>
              </w:rPr>
              <w:fldChar w:fldCharType="end"/>
            </w:r>
          </w:hyperlink>
        </w:p>
        <w:p w14:paraId="61D1BC3D" w14:textId="4F9BD5A4" w:rsidR="00A253DB" w:rsidRDefault="00A253DB">
          <w:pPr>
            <w:pStyle w:val="TOC2"/>
            <w:tabs>
              <w:tab w:val="right" w:leader="dot" w:pos="9350"/>
            </w:tabs>
            <w:rPr>
              <w:noProof/>
              <w:kern w:val="0"/>
              <w:lang w:eastAsia="en-US"/>
            </w:rPr>
          </w:pPr>
          <w:hyperlink w:anchor="_Toc22984009" w:history="1">
            <w:r w:rsidRPr="004F175A">
              <w:rPr>
                <w:rStyle w:val="Hyperlink"/>
                <w:noProof/>
              </w:rPr>
              <w:t>4.1</w:t>
            </w:r>
            <w:r>
              <w:rPr>
                <w:noProof/>
                <w:webHidden/>
              </w:rPr>
              <w:tab/>
            </w:r>
            <w:r>
              <w:rPr>
                <w:noProof/>
                <w:webHidden/>
              </w:rPr>
              <w:fldChar w:fldCharType="begin"/>
            </w:r>
            <w:r>
              <w:rPr>
                <w:noProof/>
                <w:webHidden/>
              </w:rPr>
              <w:instrText xml:space="preserve"> PAGEREF _Toc22984009 \h </w:instrText>
            </w:r>
            <w:r>
              <w:rPr>
                <w:noProof/>
                <w:webHidden/>
              </w:rPr>
            </w:r>
            <w:r>
              <w:rPr>
                <w:noProof/>
                <w:webHidden/>
              </w:rPr>
              <w:fldChar w:fldCharType="separate"/>
            </w:r>
            <w:r>
              <w:rPr>
                <w:noProof/>
                <w:webHidden/>
              </w:rPr>
              <w:t>7</w:t>
            </w:r>
            <w:r>
              <w:rPr>
                <w:noProof/>
                <w:webHidden/>
              </w:rPr>
              <w:fldChar w:fldCharType="end"/>
            </w:r>
          </w:hyperlink>
        </w:p>
        <w:p w14:paraId="462F4B6C" w14:textId="4FCE62F4" w:rsidR="00A253DB" w:rsidRDefault="00A253DB">
          <w:pPr>
            <w:pStyle w:val="TOC3"/>
            <w:tabs>
              <w:tab w:val="right" w:leader="dot" w:pos="9350"/>
            </w:tabs>
            <w:rPr>
              <w:noProof/>
              <w:kern w:val="0"/>
              <w:lang w:eastAsia="en-US"/>
            </w:rPr>
          </w:pPr>
          <w:hyperlink w:anchor="_Toc22984010" w:history="1">
            <w:r w:rsidRPr="004F175A">
              <w:rPr>
                <w:rStyle w:val="Hyperlink"/>
                <w:noProof/>
              </w:rPr>
              <w:t>4.1.1</w:t>
            </w:r>
            <w:r>
              <w:rPr>
                <w:noProof/>
                <w:webHidden/>
              </w:rPr>
              <w:tab/>
            </w:r>
            <w:r>
              <w:rPr>
                <w:noProof/>
                <w:webHidden/>
              </w:rPr>
              <w:fldChar w:fldCharType="begin"/>
            </w:r>
            <w:r>
              <w:rPr>
                <w:noProof/>
                <w:webHidden/>
              </w:rPr>
              <w:instrText xml:space="preserve"> PAGEREF _Toc22984010 \h </w:instrText>
            </w:r>
            <w:r>
              <w:rPr>
                <w:noProof/>
                <w:webHidden/>
              </w:rPr>
            </w:r>
            <w:r>
              <w:rPr>
                <w:noProof/>
                <w:webHidden/>
              </w:rPr>
              <w:fldChar w:fldCharType="separate"/>
            </w:r>
            <w:r>
              <w:rPr>
                <w:noProof/>
                <w:webHidden/>
              </w:rPr>
              <w:t>7</w:t>
            </w:r>
            <w:r>
              <w:rPr>
                <w:noProof/>
                <w:webHidden/>
              </w:rPr>
              <w:fldChar w:fldCharType="end"/>
            </w:r>
          </w:hyperlink>
        </w:p>
        <w:p w14:paraId="1F6D5138" w14:textId="1C0A1FE2" w:rsidR="00A253DB" w:rsidRDefault="00A253DB">
          <w:pPr>
            <w:pStyle w:val="TOC2"/>
            <w:tabs>
              <w:tab w:val="right" w:leader="dot" w:pos="9350"/>
            </w:tabs>
            <w:rPr>
              <w:noProof/>
              <w:kern w:val="0"/>
              <w:lang w:eastAsia="en-US"/>
            </w:rPr>
          </w:pPr>
          <w:hyperlink w:anchor="_Toc22984011" w:history="1">
            <w:r w:rsidRPr="004F175A">
              <w:rPr>
                <w:rStyle w:val="Hyperlink"/>
                <w:noProof/>
              </w:rPr>
              <w:t>4.2</w:t>
            </w:r>
            <w:r>
              <w:rPr>
                <w:noProof/>
                <w:webHidden/>
              </w:rPr>
              <w:tab/>
            </w:r>
            <w:r>
              <w:rPr>
                <w:noProof/>
                <w:webHidden/>
              </w:rPr>
              <w:fldChar w:fldCharType="begin"/>
            </w:r>
            <w:r>
              <w:rPr>
                <w:noProof/>
                <w:webHidden/>
              </w:rPr>
              <w:instrText xml:space="preserve"> PAGEREF _Toc22984011 \h </w:instrText>
            </w:r>
            <w:r>
              <w:rPr>
                <w:noProof/>
                <w:webHidden/>
              </w:rPr>
            </w:r>
            <w:r>
              <w:rPr>
                <w:noProof/>
                <w:webHidden/>
              </w:rPr>
              <w:fldChar w:fldCharType="separate"/>
            </w:r>
            <w:r>
              <w:rPr>
                <w:noProof/>
                <w:webHidden/>
              </w:rPr>
              <w:t>7</w:t>
            </w:r>
            <w:r>
              <w:rPr>
                <w:noProof/>
                <w:webHidden/>
              </w:rPr>
              <w:fldChar w:fldCharType="end"/>
            </w:r>
          </w:hyperlink>
        </w:p>
        <w:p w14:paraId="3FD182CC" w14:textId="32BD445E" w:rsidR="00A253DB" w:rsidRDefault="00A253DB">
          <w:pPr>
            <w:pStyle w:val="TOC3"/>
            <w:tabs>
              <w:tab w:val="right" w:leader="dot" w:pos="9350"/>
            </w:tabs>
            <w:rPr>
              <w:noProof/>
              <w:kern w:val="0"/>
              <w:lang w:eastAsia="en-US"/>
            </w:rPr>
          </w:pPr>
          <w:hyperlink w:anchor="_Toc22984012" w:history="1">
            <w:r w:rsidRPr="004F175A">
              <w:rPr>
                <w:rStyle w:val="Hyperlink"/>
                <w:noProof/>
              </w:rPr>
              <w:t>4.2.1</w:t>
            </w:r>
            <w:r>
              <w:rPr>
                <w:noProof/>
                <w:webHidden/>
              </w:rPr>
              <w:tab/>
            </w:r>
            <w:r>
              <w:rPr>
                <w:noProof/>
                <w:webHidden/>
              </w:rPr>
              <w:fldChar w:fldCharType="begin"/>
            </w:r>
            <w:r>
              <w:rPr>
                <w:noProof/>
                <w:webHidden/>
              </w:rPr>
              <w:instrText xml:space="preserve"> PAGEREF _Toc22984012 \h </w:instrText>
            </w:r>
            <w:r>
              <w:rPr>
                <w:noProof/>
                <w:webHidden/>
              </w:rPr>
            </w:r>
            <w:r>
              <w:rPr>
                <w:noProof/>
                <w:webHidden/>
              </w:rPr>
              <w:fldChar w:fldCharType="separate"/>
            </w:r>
            <w:r>
              <w:rPr>
                <w:noProof/>
                <w:webHidden/>
              </w:rPr>
              <w:t>7</w:t>
            </w:r>
            <w:r>
              <w:rPr>
                <w:noProof/>
                <w:webHidden/>
              </w:rPr>
              <w:fldChar w:fldCharType="end"/>
            </w:r>
          </w:hyperlink>
        </w:p>
        <w:p w14:paraId="6393A173" w14:textId="6F528C29" w:rsidR="00A253DB" w:rsidRDefault="00A253DB">
          <w:pPr>
            <w:pStyle w:val="TOC3"/>
            <w:tabs>
              <w:tab w:val="right" w:leader="dot" w:pos="9350"/>
            </w:tabs>
            <w:rPr>
              <w:noProof/>
              <w:kern w:val="0"/>
              <w:lang w:eastAsia="en-US"/>
            </w:rPr>
          </w:pPr>
          <w:hyperlink w:anchor="_Toc22984013" w:history="1">
            <w:r w:rsidRPr="004F175A">
              <w:rPr>
                <w:rStyle w:val="Hyperlink"/>
                <w:noProof/>
              </w:rPr>
              <w:t>4.2.2</w:t>
            </w:r>
            <w:r>
              <w:rPr>
                <w:noProof/>
                <w:webHidden/>
              </w:rPr>
              <w:tab/>
            </w:r>
            <w:r>
              <w:rPr>
                <w:noProof/>
                <w:webHidden/>
              </w:rPr>
              <w:fldChar w:fldCharType="begin"/>
            </w:r>
            <w:r>
              <w:rPr>
                <w:noProof/>
                <w:webHidden/>
              </w:rPr>
              <w:instrText xml:space="preserve"> PAGEREF _Toc22984013 \h </w:instrText>
            </w:r>
            <w:r>
              <w:rPr>
                <w:noProof/>
                <w:webHidden/>
              </w:rPr>
            </w:r>
            <w:r>
              <w:rPr>
                <w:noProof/>
                <w:webHidden/>
              </w:rPr>
              <w:fldChar w:fldCharType="separate"/>
            </w:r>
            <w:r>
              <w:rPr>
                <w:noProof/>
                <w:webHidden/>
              </w:rPr>
              <w:t>8</w:t>
            </w:r>
            <w:r>
              <w:rPr>
                <w:noProof/>
                <w:webHidden/>
              </w:rPr>
              <w:fldChar w:fldCharType="end"/>
            </w:r>
          </w:hyperlink>
        </w:p>
        <w:p w14:paraId="31A5B4B6" w14:textId="01BCC72D" w:rsidR="00A253DB" w:rsidRDefault="00A253DB">
          <w:pPr>
            <w:pStyle w:val="TOC2"/>
            <w:tabs>
              <w:tab w:val="right" w:leader="dot" w:pos="9350"/>
            </w:tabs>
            <w:rPr>
              <w:noProof/>
              <w:kern w:val="0"/>
              <w:lang w:eastAsia="en-US"/>
            </w:rPr>
          </w:pPr>
          <w:hyperlink w:anchor="_Toc22984014" w:history="1">
            <w:r w:rsidRPr="004F175A">
              <w:rPr>
                <w:rStyle w:val="Hyperlink"/>
                <w:noProof/>
              </w:rPr>
              <w:t>4.3</w:t>
            </w:r>
            <w:r>
              <w:rPr>
                <w:noProof/>
                <w:webHidden/>
              </w:rPr>
              <w:tab/>
            </w:r>
            <w:r>
              <w:rPr>
                <w:noProof/>
                <w:webHidden/>
              </w:rPr>
              <w:fldChar w:fldCharType="begin"/>
            </w:r>
            <w:r>
              <w:rPr>
                <w:noProof/>
                <w:webHidden/>
              </w:rPr>
              <w:instrText xml:space="preserve"> PAGEREF _Toc22984014 \h </w:instrText>
            </w:r>
            <w:r>
              <w:rPr>
                <w:noProof/>
                <w:webHidden/>
              </w:rPr>
            </w:r>
            <w:r>
              <w:rPr>
                <w:noProof/>
                <w:webHidden/>
              </w:rPr>
              <w:fldChar w:fldCharType="separate"/>
            </w:r>
            <w:r>
              <w:rPr>
                <w:noProof/>
                <w:webHidden/>
              </w:rPr>
              <w:t>8</w:t>
            </w:r>
            <w:r>
              <w:rPr>
                <w:noProof/>
                <w:webHidden/>
              </w:rPr>
              <w:fldChar w:fldCharType="end"/>
            </w:r>
          </w:hyperlink>
        </w:p>
        <w:p w14:paraId="3D126E3A" w14:textId="16A45826" w:rsidR="00A253DB" w:rsidRDefault="00A253DB">
          <w:pPr>
            <w:pStyle w:val="TOC3"/>
            <w:tabs>
              <w:tab w:val="right" w:leader="dot" w:pos="9350"/>
            </w:tabs>
            <w:rPr>
              <w:noProof/>
              <w:kern w:val="0"/>
              <w:lang w:eastAsia="en-US"/>
            </w:rPr>
          </w:pPr>
          <w:hyperlink w:anchor="_Toc22984015" w:history="1">
            <w:r w:rsidRPr="004F175A">
              <w:rPr>
                <w:rStyle w:val="Hyperlink"/>
                <w:noProof/>
              </w:rPr>
              <w:t>4.3.1</w:t>
            </w:r>
            <w:r>
              <w:rPr>
                <w:noProof/>
                <w:webHidden/>
              </w:rPr>
              <w:tab/>
            </w:r>
            <w:r>
              <w:rPr>
                <w:noProof/>
                <w:webHidden/>
              </w:rPr>
              <w:fldChar w:fldCharType="begin"/>
            </w:r>
            <w:r>
              <w:rPr>
                <w:noProof/>
                <w:webHidden/>
              </w:rPr>
              <w:instrText xml:space="preserve"> PAGEREF _Toc22984015 \h </w:instrText>
            </w:r>
            <w:r>
              <w:rPr>
                <w:noProof/>
                <w:webHidden/>
              </w:rPr>
            </w:r>
            <w:r>
              <w:rPr>
                <w:noProof/>
                <w:webHidden/>
              </w:rPr>
              <w:fldChar w:fldCharType="separate"/>
            </w:r>
            <w:r>
              <w:rPr>
                <w:noProof/>
                <w:webHidden/>
              </w:rPr>
              <w:t>8</w:t>
            </w:r>
            <w:r>
              <w:rPr>
                <w:noProof/>
                <w:webHidden/>
              </w:rPr>
              <w:fldChar w:fldCharType="end"/>
            </w:r>
          </w:hyperlink>
        </w:p>
        <w:p w14:paraId="071B852F" w14:textId="6F8ADD24" w:rsidR="00A253DB" w:rsidRDefault="00A253DB">
          <w:pPr>
            <w:pStyle w:val="TOC3"/>
            <w:tabs>
              <w:tab w:val="right" w:leader="dot" w:pos="9350"/>
            </w:tabs>
            <w:rPr>
              <w:noProof/>
              <w:kern w:val="0"/>
              <w:lang w:eastAsia="en-US"/>
            </w:rPr>
          </w:pPr>
          <w:hyperlink w:anchor="_Toc22984016" w:history="1">
            <w:r w:rsidRPr="004F175A">
              <w:rPr>
                <w:rStyle w:val="Hyperlink"/>
                <w:noProof/>
              </w:rPr>
              <w:t>4.3.2</w:t>
            </w:r>
            <w:r>
              <w:rPr>
                <w:noProof/>
                <w:webHidden/>
              </w:rPr>
              <w:tab/>
            </w:r>
            <w:r>
              <w:rPr>
                <w:noProof/>
                <w:webHidden/>
              </w:rPr>
              <w:fldChar w:fldCharType="begin"/>
            </w:r>
            <w:r>
              <w:rPr>
                <w:noProof/>
                <w:webHidden/>
              </w:rPr>
              <w:instrText xml:space="preserve"> PAGEREF _Toc22984016 \h </w:instrText>
            </w:r>
            <w:r>
              <w:rPr>
                <w:noProof/>
                <w:webHidden/>
              </w:rPr>
            </w:r>
            <w:r>
              <w:rPr>
                <w:noProof/>
                <w:webHidden/>
              </w:rPr>
              <w:fldChar w:fldCharType="separate"/>
            </w:r>
            <w:r>
              <w:rPr>
                <w:noProof/>
                <w:webHidden/>
              </w:rPr>
              <w:t>8</w:t>
            </w:r>
            <w:r>
              <w:rPr>
                <w:noProof/>
                <w:webHidden/>
              </w:rPr>
              <w:fldChar w:fldCharType="end"/>
            </w:r>
          </w:hyperlink>
        </w:p>
        <w:p w14:paraId="32B4A837" w14:textId="45D114F2" w:rsidR="003028C3" w:rsidRDefault="00B6492B">
          <w:pPr>
            <w:ind w:firstLine="0"/>
          </w:pPr>
          <w:r>
            <w:rPr>
              <w:b/>
              <w:bCs/>
              <w:noProof/>
            </w:rPr>
            <w:fldChar w:fldCharType="end"/>
          </w:r>
        </w:p>
      </w:sdtContent>
    </w:sdt>
    <w:bookmarkStart w:id="0" w:name="_Toc22983999"/>
    <w:p w14:paraId="154D3BB9" w14:textId="7F8B602C" w:rsidR="0075312C" w:rsidRDefault="00332738" w:rsidP="0075312C">
      <w:pPr>
        <w:pStyle w:val="SectionTitle"/>
      </w:pPr>
      <w:sdt>
        <w:sdtPr>
          <w:alias w:val="Title"/>
          <w:tag w:val=""/>
          <w:id w:val="-1756435886"/>
          <w:placeholder>
            <w:docPart w:val="F22B139D77D52848B572AD57F752665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B148D">
            <w:t>ALY6030 Final Project Assignment</w:t>
          </w:r>
        </w:sdtContent>
      </w:sdt>
      <w:bookmarkEnd w:id="0"/>
    </w:p>
    <w:p w14:paraId="58ED9045" w14:textId="5F8691B2" w:rsidR="0020360D" w:rsidRDefault="0020360D" w:rsidP="0020360D">
      <w:pPr>
        <w:pStyle w:val="Heading1"/>
      </w:pPr>
      <w:bookmarkStart w:id="1" w:name="_Toc22984000"/>
      <w:r>
        <w:t>Part 1</w:t>
      </w:r>
      <w:bookmarkEnd w:id="1"/>
    </w:p>
    <w:p w14:paraId="408AD945" w14:textId="65027928" w:rsidR="004C3CCC" w:rsidRDefault="0020360D" w:rsidP="0020360D">
      <w:r>
        <w:t>Normalization</w:t>
      </w:r>
    </w:p>
    <w:p w14:paraId="2AEEEB31" w14:textId="77777777" w:rsidR="003C1317" w:rsidRDefault="003C1317" w:rsidP="0020360D"/>
    <w:p w14:paraId="3112B323" w14:textId="77777777" w:rsidR="0020360D" w:rsidRDefault="0020360D" w:rsidP="0020360D">
      <w:pPr>
        <w:pStyle w:val="Heading2"/>
      </w:pPr>
      <w:bookmarkStart w:id="2" w:name="_Toc22984001"/>
      <w:r>
        <w:t>1.1</w:t>
      </w:r>
      <w:bookmarkEnd w:id="2"/>
    </w:p>
    <w:p w14:paraId="12BBE500" w14:textId="356F1990" w:rsidR="0020360D" w:rsidRDefault="0020360D" w:rsidP="0020360D">
      <w:r w:rsidRPr="0020360D">
        <w:t>For each fact variable in your fact table, what type of fact is it? Additive, semi-additive, or non-additive?</w:t>
      </w:r>
    </w:p>
    <w:p w14:paraId="0234669C" w14:textId="2AC193B7" w:rsidR="0020360D" w:rsidRDefault="007B7177" w:rsidP="0020360D">
      <w:r>
        <w:t>There are 3 fact variables in my fact table, namely – fill_date, copay and insurancepaid. The fill_date variable is a non-additive fact type</w:t>
      </w:r>
      <w:r w:rsidR="00660A99">
        <w:t>. And the copay and insurancepaid variables are semi-additive fact type.</w:t>
      </w:r>
    </w:p>
    <w:p w14:paraId="5F4C8FF2" w14:textId="77777777" w:rsidR="003C1317" w:rsidRDefault="003C1317" w:rsidP="0020360D"/>
    <w:p w14:paraId="5430B927" w14:textId="0B6B9A54" w:rsidR="0020360D" w:rsidRDefault="0020360D" w:rsidP="0020360D">
      <w:pPr>
        <w:pStyle w:val="Heading2"/>
      </w:pPr>
      <w:bookmarkStart w:id="3" w:name="_Toc22984002"/>
      <w:r>
        <w:t>1.2</w:t>
      </w:r>
      <w:bookmarkEnd w:id="3"/>
    </w:p>
    <w:p w14:paraId="3A0C4D14" w14:textId="62B5FEAB" w:rsidR="0020360D" w:rsidRPr="0020360D" w:rsidRDefault="0020360D" w:rsidP="0020360D">
      <w:r w:rsidRPr="0020360D">
        <w:t>In your fact table, describe the grain in one sentence. What does each fact row represent?</w:t>
      </w:r>
    </w:p>
    <w:p w14:paraId="3926069D" w14:textId="6FD60FE6" w:rsidR="004C3CCC" w:rsidRDefault="00C72D3C" w:rsidP="004C3CCC">
      <w:r>
        <w:t xml:space="preserve">The amount of money paid </w:t>
      </w:r>
      <w:r w:rsidR="00314450">
        <w:t xml:space="preserve">for </w:t>
      </w:r>
      <w:r>
        <w:t xml:space="preserve">a drug </w:t>
      </w:r>
      <w:r w:rsidR="00314450">
        <w:t>when a member filed a</w:t>
      </w:r>
      <w:r w:rsidR="00496B0F">
        <w:t>n insurance</w:t>
      </w:r>
      <w:r w:rsidR="00314450">
        <w:t xml:space="preserve"> claim </w:t>
      </w:r>
      <w:r>
        <w:t>on a day.</w:t>
      </w:r>
    </w:p>
    <w:p w14:paraId="4DCB6C58" w14:textId="77777777" w:rsidR="003C1317" w:rsidRDefault="003C1317">
      <w:pPr>
        <w:rPr>
          <w:rFonts w:asciiTheme="majorHAnsi" w:eastAsiaTheme="majorEastAsia" w:hAnsiTheme="majorHAnsi" w:cstheme="majorBidi"/>
          <w:b/>
          <w:bCs/>
        </w:rPr>
      </w:pPr>
      <w:r>
        <w:br w:type="page"/>
      </w:r>
    </w:p>
    <w:p w14:paraId="12743987" w14:textId="68F9AF6A" w:rsidR="0020360D" w:rsidRDefault="00790ADC" w:rsidP="00790ADC">
      <w:pPr>
        <w:pStyle w:val="Heading1"/>
      </w:pPr>
      <w:bookmarkStart w:id="4" w:name="_Toc22984003"/>
      <w:r>
        <w:lastRenderedPageBreak/>
        <w:t>Part 2</w:t>
      </w:r>
      <w:bookmarkEnd w:id="4"/>
    </w:p>
    <w:p w14:paraId="71A7359C" w14:textId="62860BE0" w:rsidR="00790ADC" w:rsidRDefault="00790ADC" w:rsidP="00790ADC">
      <w:r w:rsidRPr="00790ADC">
        <w:t>Primary and Foreign Key Setup in MySQL</w:t>
      </w:r>
    </w:p>
    <w:p w14:paraId="4B828291" w14:textId="77777777" w:rsidR="003F5DE5" w:rsidRDefault="003F5DE5" w:rsidP="00790ADC"/>
    <w:p w14:paraId="09564D40" w14:textId="2FEB8FB1" w:rsidR="00790ADC" w:rsidRDefault="00790ADC" w:rsidP="00790ADC">
      <w:pPr>
        <w:pStyle w:val="Heading2"/>
      </w:pPr>
      <w:bookmarkStart w:id="5" w:name="_Toc22984004"/>
      <w:r>
        <w:t>2.1</w:t>
      </w:r>
      <w:bookmarkEnd w:id="5"/>
    </w:p>
    <w:p w14:paraId="7AF43F6E" w14:textId="389A8725" w:rsidR="00790ADC" w:rsidRDefault="00790ADC" w:rsidP="00790ADC">
      <w:r w:rsidRPr="00790ADC">
        <w:t>What are the primary keys you designated for each of your tables? For each PK, is it a natural key or a surrogate key?</w:t>
      </w:r>
    </w:p>
    <w:p w14:paraId="4A2E6C61" w14:textId="01EB1894" w:rsidR="00F66DAD" w:rsidRDefault="0018699D" w:rsidP="004769EB">
      <w:r>
        <w:t xml:space="preserve">The member_id is the natural primary key for the Member table. The member_gender_id is the natural primary key for the Gender table. The drug_ndc is the natural primary key for the Drug_Name table. The drug_form_code is the natural primary key for the Drug_Form table. </w:t>
      </w:r>
      <w:r w:rsidR="00137463">
        <w:t>And t</w:t>
      </w:r>
      <w:r>
        <w:t>he drug_brand_generic_code is the natural primary key for the Drug_Brand table.</w:t>
      </w:r>
    </w:p>
    <w:p w14:paraId="331A9186" w14:textId="77777777" w:rsidR="003F5DE5" w:rsidRDefault="003F5DE5" w:rsidP="004769EB"/>
    <w:p w14:paraId="1CF1F34B" w14:textId="7DA58940" w:rsidR="00F66DAD" w:rsidRDefault="00F66DAD" w:rsidP="00F66DAD">
      <w:pPr>
        <w:pStyle w:val="Heading2"/>
      </w:pPr>
      <w:bookmarkStart w:id="6" w:name="_Toc22984005"/>
      <w:r>
        <w:t>2.2</w:t>
      </w:r>
      <w:bookmarkEnd w:id="6"/>
    </w:p>
    <w:p w14:paraId="528F6957" w14:textId="06AE27EF" w:rsidR="00F66DAD" w:rsidRDefault="00F66DAD" w:rsidP="00F66DAD">
      <w:r w:rsidRPr="00F66DAD">
        <w:t>What are the foreign keys you designated for each of your tables? For each FK, which table did you reference where that FK is listed as the PK?</w:t>
      </w:r>
    </w:p>
    <w:p w14:paraId="623EA02A" w14:textId="0342DD3A" w:rsidR="00EF12C3" w:rsidRDefault="004769EB" w:rsidP="00F66DAD">
      <w:r>
        <w:t>For the Member table, I designated the member_gender_id as foreign key, I referenced it from the Gender table. For the Drug_Name table, I designated drug_form_code and drug_brand_generic_code as the foreign keys, I referenced it from the Drug_Form and Drug_Brand tables respectively. And for the Claim table, I designated member_id and drug_ndc as the foreign keys, I referenced it from the Member and Drug_Name tables respectively.</w:t>
      </w:r>
    </w:p>
    <w:p w14:paraId="372DB1BE" w14:textId="77777777" w:rsidR="003F5DE5" w:rsidRDefault="003F5DE5" w:rsidP="00F66DAD"/>
    <w:p w14:paraId="26DA8890" w14:textId="296663CD" w:rsidR="00EF12C3" w:rsidRDefault="00EF12C3" w:rsidP="00EF12C3">
      <w:pPr>
        <w:pStyle w:val="Heading2"/>
      </w:pPr>
      <w:bookmarkStart w:id="7" w:name="_Toc22984006"/>
      <w:r>
        <w:t>2.3</w:t>
      </w:r>
      <w:bookmarkEnd w:id="7"/>
    </w:p>
    <w:p w14:paraId="580F74A1" w14:textId="4CA94CE9" w:rsidR="00EF12C3" w:rsidRPr="00EF12C3" w:rsidRDefault="00EF12C3" w:rsidP="00EF12C3">
      <w:r w:rsidRPr="00EF12C3">
        <w:t>For each FK, what did you tell MySQL to in case of deletion or update (CASCADE, SET NULL, or RESTRICT)? Why did you select the option that you did for each FK?</w:t>
      </w:r>
    </w:p>
    <w:p w14:paraId="085B7B6C" w14:textId="78AD76EF" w:rsidR="00EF12C3" w:rsidRDefault="002E540D" w:rsidP="00F66DAD">
      <w:r>
        <w:lastRenderedPageBreak/>
        <w:t>For member_id foreign key in</w:t>
      </w:r>
      <w:r w:rsidRPr="00E9448B">
        <w:t xml:space="preserve"> claim</w:t>
      </w:r>
      <w:r>
        <w:t xml:space="preserve"> table, I used cascade option on deletion as well as update because I want every data related to the member to reflect the current data or if we delete the member, I want every data related to that member deleted from the database.</w:t>
      </w:r>
    </w:p>
    <w:p w14:paraId="5AA3DE63" w14:textId="5F470837" w:rsidR="002E540D" w:rsidRDefault="002E540D" w:rsidP="00F66DAD">
      <w:r>
        <w:t xml:space="preserve">For </w:t>
      </w:r>
      <w:r w:rsidR="00E9448B">
        <w:t>member_gender_id foreign key in member table, drug_form_code and drug_brand_generic_code foreign keys in drugname table and drug_ndc foreign key in claim table – I used restrict on deletion as well as update because I wanted every field to reflect some data rather than showing N/A.</w:t>
      </w:r>
    </w:p>
    <w:p w14:paraId="4A2340C6" w14:textId="77777777" w:rsidR="003F5DE5" w:rsidRDefault="003F5DE5" w:rsidP="003F5DE5">
      <w:pPr>
        <w:ind w:firstLine="0"/>
        <w:rPr>
          <w:rFonts w:asciiTheme="majorHAnsi" w:eastAsiaTheme="majorEastAsia" w:hAnsiTheme="majorHAnsi" w:cstheme="majorBidi"/>
          <w:b/>
          <w:bCs/>
        </w:rPr>
      </w:pPr>
      <w:r>
        <w:br w:type="page"/>
      </w:r>
    </w:p>
    <w:p w14:paraId="7654F2CD" w14:textId="56926B17" w:rsidR="00EF12C3" w:rsidRPr="00E9448B" w:rsidRDefault="001A5294" w:rsidP="00E9448B">
      <w:pPr>
        <w:pStyle w:val="Heading1"/>
      </w:pPr>
      <w:bookmarkStart w:id="8" w:name="_Toc22984007"/>
      <w:r>
        <w:lastRenderedPageBreak/>
        <w:t>Part 3</w:t>
      </w:r>
      <w:bookmarkEnd w:id="8"/>
    </w:p>
    <w:p w14:paraId="3F4D7BAD" w14:textId="0362CE75" w:rsidR="001A5294" w:rsidRDefault="001A5294" w:rsidP="001A5294">
      <w:r w:rsidRPr="001A5294">
        <w:t>Entity Relationship Diagram</w:t>
      </w:r>
    </w:p>
    <w:p w14:paraId="00970492" w14:textId="4F9760F2" w:rsidR="001A5294" w:rsidRDefault="00917389" w:rsidP="006867E5">
      <w:r>
        <w:rPr>
          <w:noProof/>
        </w:rPr>
        <w:drawing>
          <wp:inline distT="0" distB="0" distL="0" distR="0" wp14:anchorId="0D38928B" wp14:editId="754412EF">
            <wp:extent cx="59436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3 at 6.48.4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p>
    <w:p w14:paraId="7D6F0325" w14:textId="540A7905" w:rsidR="00917389" w:rsidRDefault="00917389" w:rsidP="00917389">
      <w:pPr>
        <w:jc w:val="center"/>
      </w:pPr>
      <w:r>
        <w:t>Image 4.01</w:t>
      </w:r>
    </w:p>
    <w:p w14:paraId="087E1BB5" w14:textId="77777777" w:rsidR="003C1317" w:rsidRDefault="003C1317">
      <w:pPr>
        <w:rPr>
          <w:rFonts w:asciiTheme="majorHAnsi" w:eastAsiaTheme="majorEastAsia" w:hAnsiTheme="majorHAnsi" w:cstheme="majorBidi"/>
          <w:b/>
          <w:bCs/>
        </w:rPr>
      </w:pPr>
      <w:r>
        <w:br w:type="page"/>
      </w:r>
    </w:p>
    <w:p w14:paraId="0AC0EF86" w14:textId="332E0B8E" w:rsidR="001A5294" w:rsidRDefault="00AD0F6B" w:rsidP="00AD0F6B">
      <w:pPr>
        <w:pStyle w:val="Heading1"/>
      </w:pPr>
      <w:bookmarkStart w:id="9" w:name="_Toc22984008"/>
      <w:r>
        <w:lastRenderedPageBreak/>
        <w:t>Part 4</w:t>
      </w:r>
      <w:bookmarkEnd w:id="9"/>
    </w:p>
    <w:p w14:paraId="082BE28E" w14:textId="022FA588" w:rsidR="00AD0F6B" w:rsidRDefault="00AD0F6B" w:rsidP="00AD0F6B">
      <w:r w:rsidRPr="00AD0F6B">
        <w:t>Analytics and Reporting</w:t>
      </w:r>
    </w:p>
    <w:p w14:paraId="78EE04AE" w14:textId="77777777" w:rsidR="006876E5" w:rsidRDefault="006876E5" w:rsidP="00AD0F6B"/>
    <w:p w14:paraId="74ED0295" w14:textId="780E6D71" w:rsidR="00AD0F6B" w:rsidRDefault="00AD0F6B" w:rsidP="00AD0F6B">
      <w:pPr>
        <w:pStyle w:val="Heading2"/>
      </w:pPr>
      <w:bookmarkStart w:id="10" w:name="_Toc22984009"/>
      <w:r>
        <w:t>4.1</w:t>
      </w:r>
      <w:bookmarkEnd w:id="10"/>
    </w:p>
    <w:p w14:paraId="5C898D46" w14:textId="2FA7BCDD" w:rsidR="00AD0F6B" w:rsidRDefault="00AD0F6B" w:rsidP="00AD0F6B">
      <w:r w:rsidRPr="00AD0F6B">
        <w:t>Write a SQL query that identifies the number of prescriptions grouped by drug name.</w:t>
      </w:r>
    </w:p>
    <w:p w14:paraId="5105324A" w14:textId="36044129" w:rsidR="00AD0F6B" w:rsidRDefault="00650356" w:rsidP="00650356">
      <w:r>
        <w:rPr>
          <w:noProof/>
        </w:rPr>
        <w:drawing>
          <wp:inline distT="0" distB="0" distL="0" distR="0" wp14:anchorId="03AE5F06" wp14:editId="73B30644">
            <wp:extent cx="2222500" cy="109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6 at 10.35.35 AM.png"/>
                    <pic:cNvPicPr/>
                  </pic:nvPicPr>
                  <pic:blipFill>
                    <a:blip r:embed="rId10">
                      <a:extLst>
                        <a:ext uri="{28A0092B-C50C-407E-A947-70E740481C1C}">
                          <a14:useLocalDpi xmlns:a14="http://schemas.microsoft.com/office/drawing/2010/main" val="0"/>
                        </a:ext>
                      </a:extLst>
                    </a:blip>
                    <a:stretch>
                      <a:fillRect/>
                    </a:stretch>
                  </pic:blipFill>
                  <pic:spPr>
                    <a:xfrm>
                      <a:off x="0" y="0"/>
                      <a:ext cx="2222500" cy="1092200"/>
                    </a:xfrm>
                    <a:prstGeom prst="rect">
                      <a:avLst/>
                    </a:prstGeom>
                  </pic:spPr>
                </pic:pic>
              </a:graphicData>
            </a:graphic>
          </wp:inline>
        </w:drawing>
      </w:r>
    </w:p>
    <w:p w14:paraId="5C448F72" w14:textId="77777777" w:rsidR="00650356" w:rsidRDefault="00650356" w:rsidP="00650356"/>
    <w:p w14:paraId="44AC3805" w14:textId="3C97F8AB" w:rsidR="00AD0F6B" w:rsidRDefault="00AD0F6B" w:rsidP="00AD0F6B">
      <w:pPr>
        <w:pStyle w:val="Heading3"/>
      </w:pPr>
      <w:bookmarkStart w:id="11" w:name="_Toc22984010"/>
      <w:r>
        <w:t>4.1.1</w:t>
      </w:r>
      <w:bookmarkEnd w:id="11"/>
    </w:p>
    <w:p w14:paraId="2D2B7F28" w14:textId="6D203DCB" w:rsidR="00AD0F6B" w:rsidRDefault="00AD0F6B" w:rsidP="00AD0F6B">
      <w:r w:rsidRPr="00AD0F6B">
        <w:t>How many prescriptions were filled for the drug Ambien?</w:t>
      </w:r>
    </w:p>
    <w:p w14:paraId="08EF82F8" w14:textId="5049CEB3" w:rsidR="00AD0F6B" w:rsidRDefault="00650356" w:rsidP="00AD0F6B">
      <w:r>
        <w:t>There were 5 prescriptions filled for drug Ambien.</w:t>
      </w:r>
    </w:p>
    <w:p w14:paraId="3A8B8185" w14:textId="77777777" w:rsidR="00650356" w:rsidRDefault="00650356" w:rsidP="00AD0F6B"/>
    <w:p w14:paraId="393480C7" w14:textId="1F6F21E4" w:rsidR="00AD0F6B" w:rsidRDefault="00AD0F6B" w:rsidP="00AD0F6B">
      <w:pPr>
        <w:pStyle w:val="Heading2"/>
      </w:pPr>
      <w:bookmarkStart w:id="12" w:name="_Toc22984011"/>
      <w:r>
        <w:t>4.2</w:t>
      </w:r>
      <w:bookmarkEnd w:id="12"/>
    </w:p>
    <w:p w14:paraId="2E7E3AD4" w14:textId="3B4A3B71" w:rsidR="0025716E" w:rsidRDefault="00AD0F6B" w:rsidP="00AD0F6B">
      <w:pPr>
        <w:rPr>
          <w:noProof/>
        </w:rPr>
      </w:pPr>
      <w:r w:rsidRPr="00AD0F6B">
        <w:t xml:space="preserve">Write a SQL query that counts total prescriptions, counts unique (i.e. distinct) members, sums copay $$, and sums insurance paid $$, for members grouped as either ‘age 65+’ or </w:t>
      </w:r>
      <w:r w:rsidR="00042E21">
        <w:t>‘</w:t>
      </w:r>
      <w:r w:rsidRPr="00AD0F6B">
        <w:t>&lt; 65’.</w:t>
      </w:r>
    </w:p>
    <w:p w14:paraId="29D72682" w14:textId="6F0D77CB" w:rsidR="0025716E" w:rsidRDefault="0025716E" w:rsidP="00AD0F6B">
      <w:r>
        <w:rPr>
          <w:noProof/>
        </w:rPr>
        <w:drawing>
          <wp:inline distT="0" distB="0" distL="0" distR="0" wp14:anchorId="72B9A90C" wp14:editId="5B4D15FA">
            <wp:extent cx="5359400" cy="71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6 at 11.30.47 AM.png"/>
                    <pic:cNvPicPr/>
                  </pic:nvPicPr>
                  <pic:blipFill>
                    <a:blip r:embed="rId11">
                      <a:extLst>
                        <a:ext uri="{28A0092B-C50C-407E-A947-70E740481C1C}">
                          <a14:useLocalDpi xmlns:a14="http://schemas.microsoft.com/office/drawing/2010/main" val="0"/>
                        </a:ext>
                      </a:extLst>
                    </a:blip>
                    <a:stretch>
                      <a:fillRect/>
                    </a:stretch>
                  </pic:blipFill>
                  <pic:spPr>
                    <a:xfrm>
                      <a:off x="0" y="0"/>
                      <a:ext cx="5359400" cy="711200"/>
                    </a:xfrm>
                    <a:prstGeom prst="rect">
                      <a:avLst/>
                    </a:prstGeom>
                  </pic:spPr>
                </pic:pic>
              </a:graphicData>
            </a:graphic>
          </wp:inline>
        </w:drawing>
      </w:r>
    </w:p>
    <w:p w14:paraId="22A26907" w14:textId="77777777" w:rsidR="0025716E" w:rsidRDefault="0025716E" w:rsidP="00AD0F6B"/>
    <w:p w14:paraId="5A654876" w14:textId="561ECC6A" w:rsidR="00AD0F6B" w:rsidRDefault="00AD0F6B" w:rsidP="00AD0F6B">
      <w:pPr>
        <w:pStyle w:val="Heading3"/>
      </w:pPr>
      <w:bookmarkStart w:id="13" w:name="_Toc22984012"/>
      <w:r>
        <w:t>4.2.1</w:t>
      </w:r>
      <w:bookmarkEnd w:id="13"/>
    </w:p>
    <w:p w14:paraId="7694DAAB" w14:textId="2D87FCA4" w:rsidR="00AD0F6B" w:rsidRDefault="00AD0F6B" w:rsidP="00AD0F6B">
      <w:r w:rsidRPr="00AD0F6B">
        <w:t>How many unique members are over 65 years of age?</w:t>
      </w:r>
    </w:p>
    <w:p w14:paraId="047BD8EB" w14:textId="1E3D72CF" w:rsidR="0025716E" w:rsidRDefault="0025716E" w:rsidP="0025716E">
      <w:r>
        <w:t>There is only 1 unique member who is over 65 years of age.</w:t>
      </w:r>
    </w:p>
    <w:p w14:paraId="25B81554" w14:textId="66D12666" w:rsidR="00AD0F6B" w:rsidRDefault="00AD0F6B" w:rsidP="00AD0F6B">
      <w:pPr>
        <w:pStyle w:val="Heading3"/>
      </w:pPr>
      <w:bookmarkStart w:id="14" w:name="_Toc22984013"/>
      <w:r>
        <w:lastRenderedPageBreak/>
        <w:t>4.2.2</w:t>
      </w:r>
      <w:bookmarkEnd w:id="14"/>
    </w:p>
    <w:p w14:paraId="00BB0C2C" w14:textId="6745AB62" w:rsidR="00AD0F6B" w:rsidRDefault="00AD0F6B" w:rsidP="00AD0F6B">
      <w:r w:rsidRPr="00AD0F6B">
        <w:t>How many prescriptions did they fill?</w:t>
      </w:r>
    </w:p>
    <w:p w14:paraId="76CCB241" w14:textId="68665A26" w:rsidR="00AD0F6B" w:rsidRDefault="0025716E" w:rsidP="00AD0F6B">
      <w:r>
        <w:t>Members over 65 years of age filled 6 prescriptions and members under 65 years of age filled 5 prescriptions.</w:t>
      </w:r>
    </w:p>
    <w:p w14:paraId="399D534C" w14:textId="77777777" w:rsidR="0025716E" w:rsidRDefault="0025716E" w:rsidP="00AD0F6B"/>
    <w:p w14:paraId="04376A5A" w14:textId="1F9F76E3" w:rsidR="00AD0F6B" w:rsidRDefault="00AD0F6B" w:rsidP="00AD0F6B">
      <w:pPr>
        <w:pStyle w:val="Heading2"/>
      </w:pPr>
      <w:bookmarkStart w:id="15" w:name="_Toc22984014"/>
      <w:r>
        <w:t>4.3</w:t>
      </w:r>
      <w:bookmarkEnd w:id="15"/>
    </w:p>
    <w:p w14:paraId="43A09D82" w14:textId="69F5E349" w:rsidR="00AD0F6B" w:rsidRDefault="00AD0F6B" w:rsidP="00AD0F6B">
      <w:r w:rsidRPr="00AD0F6B">
        <w:t>Write a SQL query that identifies the amount paid by the insurance for the most recent prescription fill date. Use the format that we learned with SQL Window functions. Your output should be a table with member_id, member_first_name, member_last_name, drug_name, fill_date (most recent), and most recent insurance paid.</w:t>
      </w:r>
    </w:p>
    <w:p w14:paraId="191D5B23" w14:textId="71058C5E" w:rsidR="00AD0F6B" w:rsidRDefault="005743B9" w:rsidP="00AD0F6B">
      <w:r>
        <w:rPr>
          <w:noProof/>
        </w:rPr>
        <w:drawing>
          <wp:inline distT="0" distB="0" distL="0" distR="0" wp14:anchorId="0400E364" wp14:editId="794F448B">
            <wp:extent cx="5943600" cy="1004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26 at 12.04.0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p>
    <w:p w14:paraId="7CE6E65C" w14:textId="77777777" w:rsidR="005743B9" w:rsidRDefault="005743B9" w:rsidP="00AD0F6B"/>
    <w:p w14:paraId="6550147F" w14:textId="026749BE" w:rsidR="00AD0F6B" w:rsidRDefault="00AD0F6B" w:rsidP="00AD0F6B">
      <w:pPr>
        <w:pStyle w:val="Heading3"/>
      </w:pPr>
      <w:bookmarkStart w:id="16" w:name="_Toc22984015"/>
      <w:r>
        <w:t>4.3.1</w:t>
      </w:r>
      <w:bookmarkEnd w:id="16"/>
    </w:p>
    <w:p w14:paraId="4F84A223" w14:textId="07ADF451" w:rsidR="00AD0F6B" w:rsidRDefault="00AD0F6B" w:rsidP="00AD0F6B">
      <w:r w:rsidRPr="00AD0F6B">
        <w:t>For member ID 10003, what was the drug name listed on their most recent fill date?</w:t>
      </w:r>
    </w:p>
    <w:p w14:paraId="37826C37" w14:textId="1B3EEE11" w:rsidR="00AD0F6B" w:rsidRDefault="005743B9" w:rsidP="00AD0F6B">
      <w:r>
        <w:t>Ambien is listed as the drug name on the most recent fill date for member ID 10003.</w:t>
      </w:r>
    </w:p>
    <w:p w14:paraId="583FCFF3" w14:textId="77777777" w:rsidR="005743B9" w:rsidRDefault="005743B9" w:rsidP="00AD0F6B"/>
    <w:p w14:paraId="077384AE" w14:textId="7E485787" w:rsidR="00AD0F6B" w:rsidRDefault="00AD0F6B" w:rsidP="00AD0F6B">
      <w:pPr>
        <w:pStyle w:val="Heading3"/>
      </w:pPr>
      <w:bookmarkStart w:id="17" w:name="_Toc22984016"/>
      <w:r>
        <w:t>4.3.2</w:t>
      </w:r>
      <w:bookmarkEnd w:id="17"/>
    </w:p>
    <w:p w14:paraId="3852C9A8" w14:textId="7F52BA69" w:rsidR="00AD0F6B" w:rsidRDefault="00AD0F6B" w:rsidP="00AD0F6B">
      <w:r w:rsidRPr="00AD0F6B">
        <w:t>How much did their insurance pay for that medication?</w:t>
      </w:r>
    </w:p>
    <w:p w14:paraId="23C65B16" w14:textId="449BF711" w:rsidR="00AD0F6B" w:rsidRDefault="005743B9" w:rsidP="00AD0F6B">
      <w:r>
        <w:t>The insurance paid $322 for that medication.</w:t>
      </w:r>
    </w:p>
    <w:p w14:paraId="2E62201E" w14:textId="77777777" w:rsidR="005743B9" w:rsidRPr="00AD0F6B" w:rsidRDefault="005743B9" w:rsidP="00AD0F6B">
      <w:bookmarkStart w:id="18" w:name="_GoBack"/>
      <w:bookmarkEnd w:id="18"/>
    </w:p>
    <w:sectPr w:rsidR="005743B9" w:rsidRPr="00AD0F6B">
      <w:headerReference w:type="default" r:id="rId13"/>
      <w:headerReference w:type="first" r:id="rId1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6793A" w14:textId="77777777" w:rsidR="00332738" w:rsidRDefault="00332738">
      <w:pPr>
        <w:spacing w:line="240" w:lineRule="auto"/>
      </w:pPr>
      <w:r>
        <w:separator/>
      </w:r>
    </w:p>
  </w:endnote>
  <w:endnote w:type="continuationSeparator" w:id="0">
    <w:p w14:paraId="68178B49" w14:textId="77777777" w:rsidR="00332738" w:rsidRDefault="003327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559C2" w14:textId="77777777" w:rsidR="00332738" w:rsidRDefault="00332738">
      <w:pPr>
        <w:spacing w:line="240" w:lineRule="auto"/>
      </w:pPr>
      <w:r>
        <w:separator/>
      </w:r>
    </w:p>
  </w:footnote>
  <w:footnote w:type="continuationSeparator" w:id="0">
    <w:p w14:paraId="42AE7418" w14:textId="77777777" w:rsidR="00332738" w:rsidRDefault="003327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2F80E" w14:textId="2A0F1C1A" w:rsidR="003028C3" w:rsidRDefault="00332738">
    <w:pPr>
      <w:pStyle w:val="Header"/>
    </w:pPr>
    <w:sdt>
      <w:sdtPr>
        <w:rPr>
          <w:rStyle w:val="Strong"/>
        </w:rPr>
        <w:alias w:val="Running head"/>
        <w:tag w:val=""/>
        <w:id w:val="1072628492"/>
        <w:placeholder>
          <w:docPart w:val="710CBD23BDAECA48A3A27341A05070E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0360D">
          <w:rPr>
            <w:rStyle w:val="Strong"/>
          </w:rPr>
          <w:t>Final project</w:t>
        </w:r>
      </w:sdtContent>
    </w:sdt>
    <w:r w:rsidR="00B6492B">
      <w:rPr>
        <w:rStyle w:val="Strong"/>
      </w:rPr>
      <w:t xml:space="preserve"> </w:t>
    </w:r>
    <w:r w:rsidR="00B6492B">
      <w:rPr>
        <w:rStyle w:val="Strong"/>
      </w:rPr>
      <w:ptab w:relativeTo="margin" w:alignment="right" w:leader="none"/>
    </w:r>
    <w:r w:rsidR="00B6492B">
      <w:rPr>
        <w:rStyle w:val="Strong"/>
      </w:rPr>
      <w:fldChar w:fldCharType="begin"/>
    </w:r>
    <w:r w:rsidR="00B6492B">
      <w:rPr>
        <w:rStyle w:val="Strong"/>
      </w:rPr>
      <w:instrText xml:space="preserve"> PAGE   \* MERGEFORMAT </w:instrText>
    </w:r>
    <w:r w:rsidR="00B6492B">
      <w:rPr>
        <w:rStyle w:val="Strong"/>
      </w:rPr>
      <w:fldChar w:fldCharType="separate"/>
    </w:r>
    <w:r w:rsidR="00B6492B">
      <w:rPr>
        <w:rStyle w:val="Strong"/>
        <w:noProof/>
      </w:rPr>
      <w:t>9</w:t>
    </w:r>
    <w:r w:rsidR="00B6492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46EEC" w14:textId="06C58187" w:rsidR="003028C3" w:rsidRDefault="00B6492B">
    <w:pPr>
      <w:pStyle w:val="Header"/>
      <w:rPr>
        <w:rStyle w:val="Strong"/>
      </w:rPr>
    </w:pPr>
    <w:r>
      <w:t xml:space="preserve">Running head: </w:t>
    </w:r>
    <w:sdt>
      <w:sdtPr>
        <w:rPr>
          <w:rStyle w:val="Strong"/>
        </w:rPr>
        <w:alias w:val="Running head"/>
        <w:tag w:val=""/>
        <w:id w:val="-696842620"/>
        <w:placeholder>
          <w:docPart w:val="CAAD23521C195F4A96826298F5AD12B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0360D">
          <w:rPr>
            <w:rStyle w:val="Strong"/>
          </w:rPr>
          <w:t>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681836AD"/>
    <w:multiLevelType w:val="hybridMultilevel"/>
    <w:tmpl w:val="25AEEDD0"/>
    <w:lvl w:ilvl="0" w:tplc="8BE8DC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7D"/>
    <w:rsid w:val="00015222"/>
    <w:rsid w:val="00042E21"/>
    <w:rsid w:val="00046B3C"/>
    <w:rsid w:val="00063AF7"/>
    <w:rsid w:val="000D4CBD"/>
    <w:rsid w:val="000E15BE"/>
    <w:rsid w:val="000F248D"/>
    <w:rsid w:val="00124745"/>
    <w:rsid w:val="00137463"/>
    <w:rsid w:val="0018699D"/>
    <w:rsid w:val="001A5294"/>
    <w:rsid w:val="001A674D"/>
    <w:rsid w:val="001A6D36"/>
    <w:rsid w:val="0020360D"/>
    <w:rsid w:val="0025716E"/>
    <w:rsid w:val="00287990"/>
    <w:rsid w:val="002E540D"/>
    <w:rsid w:val="003028C3"/>
    <w:rsid w:val="00314450"/>
    <w:rsid w:val="0031637D"/>
    <w:rsid w:val="00332738"/>
    <w:rsid w:val="00380E7D"/>
    <w:rsid w:val="003855D3"/>
    <w:rsid w:val="00386A74"/>
    <w:rsid w:val="003B09AB"/>
    <w:rsid w:val="003C1317"/>
    <w:rsid w:val="003C7712"/>
    <w:rsid w:val="003E5650"/>
    <w:rsid w:val="003F1D05"/>
    <w:rsid w:val="003F5DE5"/>
    <w:rsid w:val="0042767D"/>
    <w:rsid w:val="004345A1"/>
    <w:rsid w:val="00450779"/>
    <w:rsid w:val="004769EB"/>
    <w:rsid w:val="00496B0F"/>
    <w:rsid w:val="004C3CCC"/>
    <w:rsid w:val="004D069A"/>
    <w:rsid w:val="0054446E"/>
    <w:rsid w:val="00557CE3"/>
    <w:rsid w:val="00572CA9"/>
    <w:rsid w:val="005743B9"/>
    <w:rsid w:val="005E0309"/>
    <w:rsid w:val="00611C12"/>
    <w:rsid w:val="00626F9A"/>
    <w:rsid w:val="00631521"/>
    <w:rsid w:val="00650356"/>
    <w:rsid w:val="00660A99"/>
    <w:rsid w:val="006867E5"/>
    <w:rsid w:val="006876E5"/>
    <w:rsid w:val="006E2811"/>
    <w:rsid w:val="0072335C"/>
    <w:rsid w:val="00736EFD"/>
    <w:rsid w:val="0075312C"/>
    <w:rsid w:val="00790ADC"/>
    <w:rsid w:val="00797FD5"/>
    <w:rsid w:val="007B7177"/>
    <w:rsid w:val="007F74FD"/>
    <w:rsid w:val="008160D6"/>
    <w:rsid w:val="008411F1"/>
    <w:rsid w:val="00841EAE"/>
    <w:rsid w:val="0086189B"/>
    <w:rsid w:val="008B0152"/>
    <w:rsid w:val="008B14B8"/>
    <w:rsid w:val="008B53E2"/>
    <w:rsid w:val="008C4AAF"/>
    <w:rsid w:val="008E3198"/>
    <w:rsid w:val="008F566D"/>
    <w:rsid w:val="00917389"/>
    <w:rsid w:val="0092073D"/>
    <w:rsid w:val="0095671F"/>
    <w:rsid w:val="009C28FB"/>
    <w:rsid w:val="009D2D81"/>
    <w:rsid w:val="009E309B"/>
    <w:rsid w:val="00A253DB"/>
    <w:rsid w:val="00A47314"/>
    <w:rsid w:val="00A703DE"/>
    <w:rsid w:val="00AB269A"/>
    <w:rsid w:val="00AB5BBA"/>
    <w:rsid w:val="00AD0F6B"/>
    <w:rsid w:val="00B10025"/>
    <w:rsid w:val="00B6492B"/>
    <w:rsid w:val="00BB463D"/>
    <w:rsid w:val="00C11DD4"/>
    <w:rsid w:val="00C15FF0"/>
    <w:rsid w:val="00C71F4E"/>
    <w:rsid w:val="00C72D3C"/>
    <w:rsid w:val="00CD5991"/>
    <w:rsid w:val="00CF2865"/>
    <w:rsid w:val="00D1020B"/>
    <w:rsid w:val="00D11359"/>
    <w:rsid w:val="00D12761"/>
    <w:rsid w:val="00D325FB"/>
    <w:rsid w:val="00D640C5"/>
    <w:rsid w:val="00DB148D"/>
    <w:rsid w:val="00E11B3F"/>
    <w:rsid w:val="00E45CA1"/>
    <w:rsid w:val="00E9448B"/>
    <w:rsid w:val="00EA3298"/>
    <w:rsid w:val="00ED3EF7"/>
    <w:rsid w:val="00EF12C3"/>
    <w:rsid w:val="00F166AB"/>
    <w:rsid w:val="00F6036A"/>
    <w:rsid w:val="00F66DAD"/>
    <w:rsid w:val="00F80285"/>
    <w:rsid w:val="00FB4A10"/>
    <w:rsid w:val="00FE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4A65D"/>
  <w15:chartTrackingRefBased/>
  <w15:docId w15:val="{F01A05E2-1CD3-F44C-9EC0-F2269FAC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2526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1557656">
      <w:bodyDiv w:val="1"/>
      <w:marLeft w:val="0"/>
      <w:marRight w:val="0"/>
      <w:marTop w:val="0"/>
      <w:marBottom w:val="0"/>
      <w:divBdr>
        <w:top w:val="none" w:sz="0" w:space="0" w:color="auto"/>
        <w:left w:val="none" w:sz="0" w:space="0" w:color="auto"/>
        <w:bottom w:val="none" w:sz="0" w:space="0" w:color="auto"/>
        <w:right w:val="none" w:sz="0" w:space="0" w:color="auto"/>
      </w:divBdr>
    </w:div>
    <w:div w:id="549999509">
      <w:bodyDiv w:val="1"/>
      <w:marLeft w:val="0"/>
      <w:marRight w:val="0"/>
      <w:marTop w:val="0"/>
      <w:marBottom w:val="0"/>
      <w:divBdr>
        <w:top w:val="none" w:sz="0" w:space="0" w:color="auto"/>
        <w:left w:val="none" w:sz="0" w:space="0" w:color="auto"/>
        <w:bottom w:val="none" w:sz="0" w:space="0" w:color="auto"/>
        <w:right w:val="none" w:sz="0" w:space="0" w:color="auto"/>
      </w:divBdr>
    </w:div>
    <w:div w:id="572468475">
      <w:bodyDiv w:val="1"/>
      <w:marLeft w:val="0"/>
      <w:marRight w:val="0"/>
      <w:marTop w:val="0"/>
      <w:marBottom w:val="0"/>
      <w:divBdr>
        <w:top w:val="none" w:sz="0" w:space="0" w:color="auto"/>
        <w:left w:val="none" w:sz="0" w:space="0" w:color="auto"/>
        <w:bottom w:val="none" w:sz="0" w:space="0" w:color="auto"/>
        <w:right w:val="none" w:sz="0" w:space="0" w:color="auto"/>
      </w:divBdr>
    </w:div>
    <w:div w:id="599261571">
      <w:bodyDiv w:val="1"/>
      <w:marLeft w:val="0"/>
      <w:marRight w:val="0"/>
      <w:marTop w:val="0"/>
      <w:marBottom w:val="0"/>
      <w:divBdr>
        <w:top w:val="none" w:sz="0" w:space="0" w:color="auto"/>
        <w:left w:val="none" w:sz="0" w:space="0" w:color="auto"/>
        <w:bottom w:val="none" w:sz="0" w:space="0" w:color="auto"/>
        <w:right w:val="none" w:sz="0" w:space="0" w:color="auto"/>
      </w:divBdr>
    </w:div>
    <w:div w:id="60353908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363780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3157210">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5008781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575984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0546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ash/Library/Containers/com.microsoft.Word/Data/Library/Application%20Support/Microsoft/Office/16.0/DTS/en-US%7b14B6A178-2BC5-B341-A721-AF9E793719B9%7d/%7b570607AF-722A-5448-889F-249A056E05E3%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55A3E90F35F54C9B368E04126B9F50"/>
        <w:category>
          <w:name w:val="General"/>
          <w:gallery w:val="placeholder"/>
        </w:category>
        <w:types>
          <w:type w:val="bbPlcHdr"/>
        </w:types>
        <w:behaviors>
          <w:behavior w:val="content"/>
        </w:behaviors>
        <w:guid w:val="{1352EC28-B3AB-A44D-ABA6-860C4C7BD8FB}"/>
      </w:docPartPr>
      <w:docPartBody>
        <w:p w:rsidR="00651D9D" w:rsidRDefault="00236EEA">
          <w:pPr>
            <w:pStyle w:val="1355A3E90F35F54C9B368E04126B9F50"/>
          </w:pPr>
          <w:r>
            <w:t>[Title Here, up to 12 Words, on One to Two Lines]</w:t>
          </w:r>
        </w:p>
      </w:docPartBody>
    </w:docPart>
    <w:docPart>
      <w:docPartPr>
        <w:name w:val="F22B139D77D52848B572AD57F7526653"/>
        <w:category>
          <w:name w:val="General"/>
          <w:gallery w:val="placeholder"/>
        </w:category>
        <w:types>
          <w:type w:val="bbPlcHdr"/>
        </w:types>
        <w:behaviors>
          <w:behavior w:val="content"/>
        </w:behaviors>
        <w:guid w:val="{CFFCB0A5-7BA4-4E4C-9C61-10798D57EE80}"/>
      </w:docPartPr>
      <w:docPartBody>
        <w:p w:rsidR="00651D9D" w:rsidRDefault="00236EEA">
          <w:pPr>
            <w:pStyle w:val="F22B139D77D52848B572AD57F7526653"/>
          </w:pPr>
          <w:r>
            <w:t>[Title Here, up to 12 Words, on One to Two Lines]</w:t>
          </w:r>
        </w:p>
      </w:docPartBody>
    </w:docPart>
    <w:docPart>
      <w:docPartPr>
        <w:name w:val="710CBD23BDAECA48A3A27341A05070E3"/>
        <w:category>
          <w:name w:val="General"/>
          <w:gallery w:val="placeholder"/>
        </w:category>
        <w:types>
          <w:type w:val="bbPlcHdr"/>
        </w:types>
        <w:behaviors>
          <w:behavior w:val="content"/>
        </w:behaviors>
        <w:guid w:val="{91AA119C-72BE-1C4B-B534-BE4B14ABD8EB}"/>
      </w:docPartPr>
      <w:docPartBody>
        <w:p w:rsidR="00651D9D" w:rsidRDefault="00236EEA">
          <w:pPr>
            <w:pStyle w:val="710CBD23BDAECA48A3A27341A05070E3"/>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CAAD23521C195F4A96826298F5AD12BD"/>
        <w:category>
          <w:name w:val="General"/>
          <w:gallery w:val="placeholder"/>
        </w:category>
        <w:types>
          <w:type w:val="bbPlcHdr"/>
        </w:types>
        <w:behaviors>
          <w:behavior w:val="content"/>
        </w:behaviors>
        <w:guid w:val="{AB22EA1D-4180-5140-A625-864AC1C7B587}"/>
      </w:docPartPr>
      <w:docPartBody>
        <w:p w:rsidR="00651D9D" w:rsidRDefault="00236EEA">
          <w:pPr>
            <w:pStyle w:val="CAAD23521C195F4A96826298F5AD12B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EA"/>
    <w:rsid w:val="00236EEA"/>
    <w:rsid w:val="00260530"/>
    <w:rsid w:val="00464EC6"/>
    <w:rsid w:val="00651D9D"/>
    <w:rsid w:val="007A0EE4"/>
    <w:rsid w:val="00874DE7"/>
    <w:rsid w:val="00D3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55A3E90F35F54C9B368E04126B9F50">
    <w:name w:val="1355A3E90F35F54C9B368E04126B9F50"/>
  </w:style>
  <w:style w:type="paragraph" w:customStyle="1" w:styleId="9C288EF855784149964BE0E02A5E5BF8">
    <w:name w:val="9C288EF855784149964BE0E02A5E5BF8"/>
  </w:style>
  <w:style w:type="paragraph" w:customStyle="1" w:styleId="12C401225165D547A1C6DB2BCA4E7293">
    <w:name w:val="12C401225165D547A1C6DB2BCA4E7293"/>
  </w:style>
  <w:style w:type="paragraph" w:customStyle="1" w:styleId="BD3AA00D22D3754681ABA464CB960351">
    <w:name w:val="BD3AA00D22D3754681ABA464CB960351"/>
  </w:style>
  <w:style w:type="character" w:styleId="Emphasis">
    <w:name w:val="Emphasis"/>
    <w:basedOn w:val="DefaultParagraphFont"/>
    <w:uiPriority w:val="20"/>
    <w:unhideWhenUsed/>
    <w:qFormat/>
    <w:rPr>
      <w:i/>
      <w:iCs/>
    </w:rPr>
  </w:style>
  <w:style w:type="paragraph" w:customStyle="1" w:styleId="87C643FC6DDDF449ABF1717AE8A23F3C">
    <w:name w:val="87C643FC6DDDF449ABF1717AE8A23F3C"/>
  </w:style>
  <w:style w:type="paragraph" w:customStyle="1" w:styleId="D3AD193B796F4D4A9E46C175FC9909B5">
    <w:name w:val="D3AD193B796F4D4A9E46C175FC9909B5"/>
  </w:style>
  <w:style w:type="paragraph" w:customStyle="1" w:styleId="F22B139D77D52848B572AD57F7526653">
    <w:name w:val="F22B139D77D52848B572AD57F7526653"/>
  </w:style>
  <w:style w:type="paragraph" w:customStyle="1" w:styleId="531CB8D11451BF4B810C25D68E0CEFC5">
    <w:name w:val="531CB8D11451BF4B810C25D68E0CEFC5"/>
  </w:style>
  <w:style w:type="paragraph" w:customStyle="1" w:styleId="85E98916F3756C4CB467315D1A4FDFE9">
    <w:name w:val="85E98916F3756C4CB467315D1A4FDFE9"/>
  </w:style>
  <w:style w:type="paragraph" w:customStyle="1" w:styleId="AAC052CFF2D23C42A1DCF77F3624CFEA">
    <w:name w:val="AAC052CFF2D23C42A1DCF77F3624CFEA"/>
  </w:style>
  <w:style w:type="paragraph" w:customStyle="1" w:styleId="BD987A97FAB7944086F4B7A62B08A327">
    <w:name w:val="BD987A97FAB7944086F4B7A62B08A327"/>
  </w:style>
  <w:style w:type="paragraph" w:customStyle="1" w:styleId="77FF3CD852410640980D4F400517C15F">
    <w:name w:val="77FF3CD852410640980D4F400517C15F"/>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2480EA57E306F24A96650596C25D38B8">
    <w:name w:val="2480EA57E306F24A96650596C25D38B8"/>
  </w:style>
  <w:style w:type="paragraph" w:customStyle="1" w:styleId="E6EA543AC93F3146ACB54606A13A2158">
    <w:name w:val="E6EA543AC93F3146ACB54606A13A2158"/>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AD1922DCBAB8DD41BCB7613804810979">
    <w:name w:val="AD1922DCBAB8DD41BCB7613804810979"/>
  </w:style>
  <w:style w:type="paragraph" w:customStyle="1" w:styleId="9D85D158C7604C438755CEE660CCC131">
    <w:name w:val="9D85D158C7604C438755CEE660CCC131"/>
  </w:style>
  <w:style w:type="paragraph" w:customStyle="1" w:styleId="65146F63A0288F48B1514D192260D8C8">
    <w:name w:val="65146F63A0288F48B1514D192260D8C8"/>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336CC62937C17544849446604EDB708F">
    <w:name w:val="336CC62937C17544849446604EDB708F"/>
  </w:style>
  <w:style w:type="paragraph" w:customStyle="1" w:styleId="0826D1252F672244B8A10AC5473D48C2">
    <w:name w:val="0826D1252F672244B8A10AC5473D48C2"/>
  </w:style>
  <w:style w:type="paragraph" w:customStyle="1" w:styleId="FF1813B5A8125D49B4C7CE00B5F083D7">
    <w:name w:val="FF1813B5A8125D49B4C7CE00B5F083D7"/>
  </w:style>
  <w:style w:type="paragraph" w:styleId="Bibliography">
    <w:name w:val="Bibliography"/>
    <w:basedOn w:val="Normal"/>
    <w:next w:val="Normal"/>
    <w:uiPriority w:val="37"/>
    <w:semiHidden/>
    <w:unhideWhenUsed/>
  </w:style>
  <w:style w:type="paragraph" w:customStyle="1" w:styleId="316BC9ABFD7D6F4CB7A9CC98AD614255">
    <w:name w:val="316BC9ABFD7D6F4CB7A9CC98AD614255"/>
  </w:style>
  <w:style w:type="paragraph" w:customStyle="1" w:styleId="F940FCB0E3F49440B89A0303846E99E5">
    <w:name w:val="F940FCB0E3F49440B89A0303846E99E5"/>
  </w:style>
  <w:style w:type="paragraph" w:customStyle="1" w:styleId="5D85FF02916DE148934C11372D1634C9">
    <w:name w:val="5D85FF02916DE148934C11372D1634C9"/>
  </w:style>
  <w:style w:type="paragraph" w:customStyle="1" w:styleId="710CBD23BDAECA48A3A27341A05070E3">
    <w:name w:val="710CBD23BDAECA48A3A27341A05070E3"/>
  </w:style>
  <w:style w:type="paragraph" w:customStyle="1" w:styleId="CAAD23521C195F4A96826298F5AD12BD">
    <w:name w:val="CAAD23521C195F4A96826298F5AD1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47AED9-3FD1-364D-B09E-1B882AE8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{570607AF-722A-5448-889F-249A056E05E3}tf10002091.dotx</Template>
  <TotalTime>165</TotalTime>
  <Pages>8</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ALY6030 Final Project Assignment</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ALY6030 Final Project Assignment</dc:title>
  <dc:subject/>
  <dc:creator>Yash Patel</dc:creator>
  <cp:keywords/>
  <dc:description/>
  <cp:lastModifiedBy>Yash Patel</cp:lastModifiedBy>
  <cp:revision>98</cp:revision>
  <dcterms:created xsi:type="dcterms:W3CDTF">2019-09-29T19:41:00Z</dcterms:created>
  <dcterms:modified xsi:type="dcterms:W3CDTF">2019-10-26T16:06:00Z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